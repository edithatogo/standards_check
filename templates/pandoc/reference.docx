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E402" w14:textId="77777777" w:rsidR="00B60235" w:rsidRPr="00B60235" w:rsidRDefault="00B60235" w:rsidP="00B60235">
      <w:pPr>
        <w:rPr>
          <w:lang w:val="en-NZ"/>
        </w:rPr>
      </w:pPr>
    </w:p>
    <w:sectPr w:rsidR="00B60235" w:rsidRPr="00B60235" w:rsidSect="00D40EC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225C" w14:textId="77777777" w:rsidR="00A279D3" w:rsidRPr="00BE384D" w:rsidRDefault="00A279D3" w:rsidP="00794281">
      <w:pPr>
        <w:spacing w:after="0" w:line="240" w:lineRule="auto"/>
      </w:pPr>
      <w:r w:rsidRPr="00BE384D">
        <w:separator/>
      </w:r>
    </w:p>
  </w:endnote>
  <w:endnote w:type="continuationSeparator" w:id="0">
    <w:p w14:paraId="001A191F" w14:textId="77777777" w:rsidR="00A279D3" w:rsidRPr="00BE384D" w:rsidRDefault="00A279D3" w:rsidP="00794281">
      <w:pPr>
        <w:spacing w:after="0" w:line="240" w:lineRule="auto"/>
      </w:pPr>
      <w:r w:rsidRPr="00BE38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0303263"/>
      <w:docPartObj>
        <w:docPartGallery w:val="Page Numbers (Bottom of Page)"/>
        <w:docPartUnique/>
      </w:docPartObj>
    </w:sdtPr>
    <w:sdtContent>
      <w:p w14:paraId="216FBC90" w14:textId="77777777" w:rsidR="00794281" w:rsidRPr="00BE384D" w:rsidRDefault="00794281">
        <w:pPr>
          <w:pStyle w:val="Footer"/>
          <w:jc w:val="right"/>
        </w:pPr>
        <w:r w:rsidRPr="00BE384D">
          <w:fldChar w:fldCharType="begin"/>
        </w:r>
        <w:r w:rsidRPr="00BE384D">
          <w:instrText xml:space="preserve"> PAGE   \* MERGEFORMAT </w:instrText>
        </w:r>
        <w:r w:rsidRPr="00BE384D">
          <w:fldChar w:fldCharType="separate"/>
        </w:r>
        <w:r w:rsidRPr="00BE384D">
          <w:t>2</w:t>
        </w:r>
        <w:r w:rsidRPr="00BE384D">
          <w:fldChar w:fldCharType="end"/>
        </w:r>
        <w:r w:rsidRPr="00BE384D">
          <w:t xml:space="preserve"> of </w:t>
        </w:r>
        <w:fldSimple w:instr="NUMPAGES   \* MERGEFORMAT">
          <w:r w:rsidRPr="00BE384D">
            <w:t>44</w:t>
          </w:r>
        </w:fldSimple>
      </w:p>
    </w:sdtContent>
  </w:sdt>
  <w:p w14:paraId="56A1918A" w14:textId="77777777" w:rsidR="00794281" w:rsidRPr="00BE384D" w:rsidRDefault="007942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EE319" w14:textId="77777777" w:rsidR="00A279D3" w:rsidRPr="00BE384D" w:rsidRDefault="00A279D3" w:rsidP="00794281">
      <w:pPr>
        <w:spacing w:after="0" w:line="240" w:lineRule="auto"/>
      </w:pPr>
      <w:r w:rsidRPr="00BE384D">
        <w:separator/>
      </w:r>
    </w:p>
  </w:footnote>
  <w:footnote w:type="continuationSeparator" w:id="0">
    <w:p w14:paraId="683C7F3A" w14:textId="77777777" w:rsidR="00A279D3" w:rsidRPr="00BE384D" w:rsidRDefault="00A279D3" w:rsidP="00794281">
      <w:pPr>
        <w:spacing w:after="0" w:line="240" w:lineRule="auto"/>
      </w:pPr>
      <w:r w:rsidRPr="00BE384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DB7"/>
    <w:multiLevelType w:val="hybridMultilevel"/>
    <w:tmpl w:val="3CD8826E"/>
    <w:lvl w:ilvl="0" w:tplc="C69AAB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D3ACB"/>
    <w:multiLevelType w:val="multilevel"/>
    <w:tmpl w:val="72861F1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" w15:restartNumberingAfterBreak="0">
    <w:nsid w:val="08735F82"/>
    <w:multiLevelType w:val="hybridMultilevel"/>
    <w:tmpl w:val="27B83C14"/>
    <w:lvl w:ilvl="0" w:tplc="872E88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F483C"/>
    <w:multiLevelType w:val="multilevel"/>
    <w:tmpl w:val="CD5240F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1B57179A"/>
    <w:multiLevelType w:val="multilevel"/>
    <w:tmpl w:val="222C749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297F14B0"/>
    <w:multiLevelType w:val="multilevel"/>
    <w:tmpl w:val="BA2A6F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" w15:restartNumberingAfterBreak="0">
    <w:nsid w:val="29E868E3"/>
    <w:multiLevelType w:val="multilevel"/>
    <w:tmpl w:val="3BD8376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" w15:restartNumberingAfterBreak="0">
    <w:nsid w:val="3A7B43B4"/>
    <w:multiLevelType w:val="multilevel"/>
    <w:tmpl w:val="01D0F93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" w15:restartNumberingAfterBreak="0">
    <w:nsid w:val="3C1C2ED0"/>
    <w:multiLevelType w:val="multilevel"/>
    <w:tmpl w:val="5240E6A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" w15:restartNumberingAfterBreak="0">
    <w:nsid w:val="3C302C84"/>
    <w:multiLevelType w:val="multilevel"/>
    <w:tmpl w:val="1D8C096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" w15:restartNumberingAfterBreak="0">
    <w:nsid w:val="3D4D0615"/>
    <w:multiLevelType w:val="hybridMultilevel"/>
    <w:tmpl w:val="169483C4"/>
    <w:lvl w:ilvl="0" w:tplc="24009804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D5461"/>
    <w:multiLevelType w:val="multilevel"/>
    <w:tmpl w:val="CC160B1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49B744D7"/>
    <w:multiLevelType w:val="multilevel"/>
    <w:tmpl w:val="809A2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484636"/>
    <w:multiLevelType w:val="multilevel"/>
    <w:tmpl w:val="74A43F5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4" w15:restartNumberingAfterBreak="0">
    <w:nsid w:val="56525472"/>
    <w:multiLevelType w:val="hybridMultilevel"/>
    <w:tmpl w:val="7944824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323A7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6113FA"/>
    <w:multiLevelType w:val="multilevel"/>
    <w:tmpl w:val="AD88BF12"/>
    <w:lvl w:ilvl="0">
      <w:start w:val="1"/>
      <w:numFmt w:val="decimal"/>
      <w:pStyle w:val="ListParagraph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6" w15:restartNumberingAfterBreak="0">
    <w:nsid w:val="644E5953"/>
    <w:multiLevelType w:val="hybridMultilevel"/>
    <w:tmpl w:val="FE6E585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FF76E2"/>
    <w:multiLevelType w:val="multilevel"/>
    <w:tmpl w:val="097C5A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13A1FB1"/>
    <w:multiLevelType w:val="multilevel"/>
    <w:tmpl w:val="1460FFD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9" w15:restartNumberingAfterBreak="0">
    <w:nsid w:val="71830947"/>
    <w:multiLevelType w:val="multilevel"/>
    <w:tmpl w:val="1AEAF1F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0" w15:restartNumberingAfterBreak="0">
    <w:nsid w:val="71D70AF0"/>
    <w:multiLevelType w:val="multilevel"/>
    <w:tmpl w:val="9D86C28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1" w15:restartNumberingAfterBreak="0">
    <w:nsid w:val="72271B77"/>
    <w:multiLevelType w:val="multilevel"/>
    <w:tmpl w:val="CEBA514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72DA53EF"/>
    <w:multiLevelType w:val="multilevel"/>
    <w:tmpl w:val="6B727F0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3" w15:restartNumberingAfterBreak="0">
    <w:nsid w:val="761835FB"/>
    <w:multiLevelType w:val="hybridMultilevel"/>
    <w:tmpl w:val="532C353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FF317B"/>
    <w:multiLevelType w:val="hybridMultilevel"/>
    <w:tmpl w:val="FBB27DF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1D4FB5"/>
    <w:multiLevelType w:val="multilevel"/>
    <w:tmpl w:val="3B0CAA8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7C2D2911"/>
    <w:multiLevelType w:val="hybridMultilevel"/>
    <w:tmpl w:val="7C9E5E08"/>
    <w:lvl w:ilvl="0" w:tplc="1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0370CE"/>
    <w:multiLevelType w:val="hybridMultilevel"/>
    <w:tmpl w:val="DCEA89E2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7830509">
    <w:abstractNumId w:val="9"/>
  </w:num>
  <w:num w:numId="2" w16cid:durableId="1611431908">
    <w:abstractNumId w:val="8"/>
  </w:num>
  <w:num w:numId="3" w16cid:durableId="1288318674">
    <w:abstractNumId w:val="21"/>
  </w:num>
  <w:num w:numId="4" w16cid:durableId="1951205311">
    <w:abstractNumId w:val="11"/>
  </w:num>
  <w:num w:numId="5" w16cid:durableId="363943532">
    <w:abstractNumId w:val="2"/>
  </w:num>
  <w:num w:numId="6" w16cid:durableId="154346770">
    <w:abstractNumId w:val="0"/>
  </w:num>
  <w:num w:numId="7" w16cid:durableId="624624945">
    <w:abstractNumId w:val="14"/>
  </w:num>
  <w:num w:numId="8" w16cid:durableId="372341517">
    <w:abstractNumId w:val="16"/>
  </w:num>
  <w:num w:numId="9" w16cid:durableId="261885877">
    <w:abstractNumId w:val="26"/>
  </w:num>
  <w:num w:numId="10" w16cid:durableId="476455422">
    <w:abstractNumId w:val="10"/>
  </w:num>
  <w:num w:numId="11" w16cid:durableId="1866287051">
    <w:abstractNumId w:val="24"/>
  </w:num>
  <w:num w:numId="12" w16cid:durableId="152187623">
    <w:abstractNumId w:val="23"/>
  </w:num>
  <w:num w:numId="13" w16cid:durableId="1177769101">
    <w:abstractNumId w:val="27"/>
  </w:num>
  <w:num w:numId="14" w16cid:durableId="1219248524">
    <w:abstractNumId w:val="12"/>
  </w:num>
  <w:num w:numId="15" w16cid:durableId="792135476">
    <w:abstractNumId w:val="17"/>
  </w:num>
  <w:num w:numId="16" w16cid:durableId="204950320">
    <w:abstractNumId w:val="22"/>
  </w:num>
  <w:num w:numId="17" w16cid:durableId="28457043">
    <w:abstractNumId w:val="18"/>
  </w:num>
  <w:num w:numId="18" w16cid:durableId="773790258">
    <w:abstractNumId w:val="4"/>
  </w:num>
  <w:num w:numId="19" w16cid:durableId="778337599">
    <w:abstractNumId w:val="7"/>
  </w:num>
  <w:num w:numId="20" w16cid:durableId="1112477317">
    <w:abstractNumId w:val="5"/>
  </w:num>
  <w:num w:numId="21" w16cid:durableId="1992323223">
    <w:abstractNumId w:val="3"/>
  </w:num>
  <w:num w:numId="22" w16cid:durableId="1670790706">
    <w:abstractNumId w:val="15"/>
  </w:num>
  <w:num w:numId="23" w16cid:durableId="905261378">
    <w:abstractNumId w:val="13"/>
  </w:num>
  <w:num w:numId="24" w16cid:durableId="1050955806">
    <w:abstractNumId w:val="19"/>
  </w:num>
  <w:num w:numId="25" w16cid:durableId="1766992932">
    <w:abstractNumId w:val="25"/>
  </w:num>
  <w:num w:numId="26" w16cid:durableId="312149105">
    <w:abstractNumId w:val="1"/>
  </w:num>
  <w:num w:numId="27" w16cid:durableId="376005378">
    <w:abstractNumId w:val="20"/>
  </w:num>
  <w:num w:numId="28" w16cid:durableId="1316297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lue in Heal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1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0wvxwtt0taswuev5advs2x02tzs2sx9xa2x&quot;&gt;RD Budget Impact - v1, 20241124&lt;record-ids&gt;&lt;item&gt;26&lt;/item&gt;&lt;item&gt;27&lt;/item&gt;&lt;item&gt;28&lt;/item&gt;&lt;item&gt;29&lt;/item&gt;&lt;item&gt;30&lt;/item&gt;&lt;item&gt;32&lt;/item&gt;&lt;item&gt;33&lt;/item&gt;&lt;item&gt;34&lt;/item&gt;&lt;item&gt;35&lt;/item&gt;&lt;item&gt;36&lt;/item&gt;&lt;item&gt;37&lt;/item&gt;&lt;item&gt;46&lt;/item&gt;&lt;item&gt;71&lt;/item&gt;&lt;item&gt;72&lt;/item&gt;&lt;item&gt;74&lt;/item&gt;&lt;item&gt;79&lt;/item&gt;&lt;item&gt;80&lt;/item&gt;&lt;item&gt;91&lt;/item&gt;&lt;item&gt;106&lt;/item&gt;&lt;item&gt;107&lt;/item&gt;&lt;item&gt;124&lt;/item&gt;&lt;item&gt;126&lt;/item&gt;&lt;item&gt;128&lt;/item&gt;&lt;item&gt;130&lt;/item&gt;&lt;item&gt;131&lt;/item&gt;&lt;item&gt;132&lt;/item&gt;&lt;item&gt;133&lt;/item&gt;&lt;item&gt;134&lt;/item&gt;&lt;item&gt;135&lt;/item&gt;&lt;/record-ids&gt;&lt;/item&gt;&lt;/Libraries&gt;"/>
    <w:docVar w:name="EN.UseJSCitationFormat" w:val="False"/>
  </w:docVars>
  <w:rsids>
    <w:rsidRoot w:val="00E54642"/>
    <w:rsid w:val="00002AE7"/>
    <w:rsid w:val="00005AAB"/>
    <w:rsid w:val="00010D2E"/>
    <w:rsid w:val="00011E1A"/>
    <w:rsid w:val="00013583"/>
    <w:rsid w:val="00013CD3"/>
    <w:rsid w:val="00013E04"/>
    <w:rsid w:val="000145D7"/>
    <w:rsid w:val="0002013C"/>
    <w:rsid w:val="00021469"/>
    <w:rsid w:val="00022278"/>
    <w:rsid w:val="00022D89"/>
    <w:rsid w:val="00027704"/>
    <w:rsid w:val="00030601"/>
    <w:rsid w:val="0003266C"/>
    <w:rsid w:val="00040F01"/>
    <w:rsid w:val="00042CE1"/>
    <w:rsid w:val="0004319B"/>
    <w:rsid w:val="0004330E"/>
    <w:rsid w:val="000438EF"/>
    <w:rsid w:val="00043A0E"/>
    <w:rsid w:val="00044FB2"/>
    <w:rsid w:val="0004570C"/>
    <w:rsid w:val="000474AD"/>
    <w:rsid w:val="0004758D"/>
    <w:rsid w:val="000478AC"/>
    <w:rsid w:val="000500A0"/>
    <w:rsid w:val="000506D6"/>
    <w:rsid w:val="0005224E"/>
    <w:rsid w:val="00055E26"/>
    <w:rsid w:val="00056CD2"/>
    <w:rsid w:val="00061423"/>
    <w:rsid w:val="000616EB"/>
    <w:rsid w:val="00062A3F"/>
    <w:rsid w:val="000641C1"/>
    <w:rsid w:val="0006477B"/>
    <w:rsid w:val="0006555B"/>
    <w:rsid w:val="00067DCD"/>
    <w:rsid w:val="0007077E"/>
    <w:rsid w:val="00070BA1"/>
    <w:rsid w:val="00071CFA"/>
    <w:rsid w:val="00073386"/>
    <w:rsid w:val="00075C68"/>
    <w:rsid w:val="00075D79"/>
    <w:rsid w:val="00076F32"/>
    <w:rsid w:val="00080E7A"/>
    <w:rsid w:val="0008269F"/>
    <w:rsid w:val="00085521"/>
    <w:rsid w:val="000856E8"/>
    <w:rsid w:val="00085D0F"/>
    <w:rsid w:val="0009068B"/>
    <w:rsid w:val="000919DC"/>
    <w:rsid w:val="00091BA8"/>
    <w:rsid w:val="00094BC7"/>
    <w:rsid w:val="00095F3E"/>
    <w:rsid w:val="000A0B17"/>
    <w:rsid w:val="000A172E"/>
    <w:rsid w:val="000A5562"/>
    <w:rsid w:val="000A78FE"/>
    <w:rsid w:val="000B01E3"/>
    <w:rsid w:val="000B0C03"/>
    <w:rsid w:val="000B2354"/>
    <w:rsid w:val="000B3E91"/>
    <w:rsid w:val="000B4B95"/>
    <w:rsid w:val="000B4D3E"/>
    <w:rsid w:val="000B6EA6"/>
    <w:rsid w:val="000C338A"/>
    <w:rsid w:val="000C455C"/>
    <w:rsid w:val="000C6FF9"/>
    <w:rsid w:val="000D036A"/>
    <w:rsid w:val="000D0FDE"/>
    <w:rsid w:val="000D2D69"/>
    <w:rsid w:val="000D43F0"/>
    <w:rsid w:val="000D5DE9"/>
    <w:rsid w:val="000D6384"/>
    <w:rsid w:val="000D79AD"/>
    <w:rsid w:val="000E134A"/>
    <w:rsid w:val="000E56E8"/>
    <w:rsid w:val="000E5E3D"/>
    <w:rsid w:val="000E6F4B"/>
    <w:rsid w:val="000E768C"/>
    <w:rsid w:val="000F58A4"/>
    <w:rsid w:val="000F62C5"/>
    <w:rsid w:val="000F6ABF"/>
    <w:rsid w:val="00100476"/>
    <w:rsid w:val="001050D4"/>
    <w:rsid w:val="0011144E"/>
    <w:rsid w:val="00111516"/>
    <w:rsid w:val="00111678"/>
    <w:rsid w:val="00111A70"/>
    <w:rsid w:val="00111F21"/>
    <w:rsid w:val="001143CB"/>
    <w:rsid w:val="00120B14"/>
    <w:rsid w:val="00120FB5"/>
    <w:rsid w:val="0012320F"/>
    <w:rsid w:val="00123D4B"/>
    <w:rsid w:val="00124916"/>
    <w:rsid w:val="0012668D"/>
    <w:rsid w:val="00127723"/>
    <w:rsid w:val="00127C0C"/>
    <w:rsid w:val="00127CFB"/>
    <w:rsid w:val="00130D0F"/>
    <w:rsid w:val="0013220C"/>
    <w:rsid w:val="001333A7"/>
    <w:rsid w:val="001334D7"/>
    <w:rsid w:val="001341B7"/>
    <w:rsid w:val="00134B52"/>
    <w:rsid w:val="00136172"/>
    <w:rsid w:val="00136439"/>
    <w:rsid w:val="00136A3C"/>
    <w:rsid w:val="00137D86"/>
    <w:rsid w:val="001403F3"/>
    <w:rsid w:val="001408B1"/>
    <w:rsid w:val="00141E91"/>
    <w:rsid w:val="0014371E"/>
    <w:rsid w:val="00145D28"/>
    <w:rsid w:val="001503D9"/>
    <w:rsid w:val="00150A49"/>
    <w:rsid w:val="00151026"/>
    <w:rsid w:val="00153D1B"/>
    <w:rsid w:val="00154FB5"/>
    <w:rsid w:val="00156C19"/>
    <w:rsid w:val="00157B40"/>
    <w:rsid w:val="001608EF"/>
    <w:rsid w:val="00160A55"/>
    <w:rsid w:val="001620A1"/>
    <w:rsid w:val="00165C64"/>
    <w:rsid w:val="00170CB7"/>
    <w:rsid w:val="00171E00"/>
    <w:rsid w:val="001743A8"/>
    <w:rsid w:val="00174E75"/>
    <w:rsid w:val="001753D6"/>
    <w:rsid w:val="001764AE"/>
    <w:rsid w:val="00182876"/>
    <w:rsid w:val="001830EB"/>
    <w:rsid w:val="00190C70"/>
    <w:rsid w:val="00196F6A"/>
    <w:rsid w:val="001976FE"/>
    <w:rsid w:val="001A0D66"/>
    <w:rsid w:val="001A20D5"/>
    <w:rsid w:val="001A3310"/>
    <w:rsid w:val="001A5725"/>
    <w:rsid w:val="001A5827"/>
    <w:rsid w:val="001A5BAE"/>
    <w:rsid w:val="001A62A9"/>
    <w:rsid w:val="001A6318"/>
    <w:rsid w:val="001A65B8"/>
    <w:rsid w:val="001A778B"/>
    <w:rsid w:val="001B219C"/>
    <w:rsid w:val="001B2E02"/>
    <w:rsid w:val="001B49E6"/>
    <w:rsid w:val="001B4DA2"/>
    <w:rsid w:val="001B6006"/>
    <w:rsid w:val="001B6CDE"/>
    <w:rsid w:val="001C2B55"/>
    <w:rsid w:val="001C2B79"/>
    <w:rsid w:val="001C6757"/>
    <w:rsid w:val="001E001A"/>
    <w:rsid w:val="001E0FE6"/>
    <w:rsid w:val="001E1993"/>
    <w:rsid w:val="001E1DB7"/>
    <w:rsid w:val="001E220C"/>
    <w:rsid w:val="001E2E9C"/>
    <w:rsid w:val="001E7E70"/>
    <w:rsid w:val="001F04E8"/>
    <w:rsid w:val="001F2621"/>
    <w:rsid w:val="001F2E64"/>
    <w:rsid w:val="001F496D"/>
    <w:rsid w:val="001F6FC8"/>
    <w:rsid w:val="002000C0"/>
    <w:rsid w:val="002000D1"/>
    <w:rsid w:val="002014DA"/>
    <w:rsid w:val="00202CB0"/>
    <w:rsid w:val="00203CD6"/>
    <w:rsid w:val="002047D8"/>
    <w:rsid w:val="00204AB9"/>
    <w:rsid w:val="0020538D"/>
    <w:rsid w:val="00210338"/>
    <w:rsid w:val="002116F2"/>
    <w:rsid w:val="00217F3F"/>
    <w:rsid w:val="0022120F"/>
    <w:rsid w:val="00226EB3"/>
    <w:rsid w:val="00231813"/>
    <w:rsid w:val="002334DF"/>
    <w:rsid w:val="00235D16"/>
    <w:rsid w:val="00237A72"/>
    <w:rsid w:val="002414D4"/>
    <w:rsid w:val="00242A33"/>
    <w:rsid w:val="0025004D"/>
    <w:rsid w:val="002539A1"/>
    <w:rsid w:val="00253D4C"/>
    <w:rsid w:val="002563C9"/>
    <w:rsid w:val="00260A46"/>
    <w:rsid w:val="00261512"/>
    <w:rsid w:val="0026233A"/>
    <w:rsid w:val="00263F8F"/>
    <w:rsid w:val="00266059"/>
    <w:rsid w:val="00266AFE"/>
    <w:rsid w:val="00271E28"/>
    <w:rsid w:val="00271F40"/>
    <w:rsid w:val="0027256E"/>
    <w:rsid w:val="00272C4B"/>
    <w:rsid w:val="002737A6"/>
    <w:rsid w:val="00273BE4"/>
    <w:rsid w:val="00283104"/>
    <w:rsid w:val="00286FED"/>
    <w:rsid w:val="00293A32"/>
    <w:rsid w:val="00293EDF"/>
    <w:rsid w:val="00294607"/>
    <w:rsid w:val="002946C5"/>
    <w:rsid w:val="0029703B"/>
    <w:rsid w:val="002A296E"/>
    <w:rsid w:val="002A31A6"/>
    <w:rsid w:val="002A3B3A"/>
    <w:rsid w:val="002A51E4"/>
    <w:rsid w:val="002B1040"/>
    <w:rsid w:val="002B21E6"/>
    <w:rsid w:val="002B48CA"/>
    <w:rsid w:val="002B5AFA"/>
    <w:rsid w:val="002B5FCE"/>
    <w:rsid w:val="002B6939"/>
    <w:rsid w:val="002C41E1"/>
    <w:rsid w:val="002C41FD"/>
    <w:rsid w:val="002D1AC9"/>
    <w:rsid w:val="002D27B8"/>
    <w:rsid w:val="002D4FE6"/>
    <w:rsid w:val="002D554B"/>
    <w:rsid w:val="002D6F9F"/>
    <w:rsid w:val="002E03AD"/>
    <w:rsid w:val="002E1D1B"/>
    <w:rsid w:val="002E5225"/>
    <w:rsid w:val="002F28CD"/>
    <w:rsid w:val="002F2BD4"/>
    <w:rsid w:val="002F48AA"/>
    <w:rsid w:val="002F525A"/>
    <w:rsid w:val="002F6C6A"/>
    <w:rsid w:val="002F6D99"/>
    <w:rsid w:val="002F75E1"/>
    <w:rsid w:val="0030162E"/>
    <w:rsid w:val="0030191C"/>
    <w:rsid w:val="00302B89"/>
    <w:rsid w:val="003035B2"/>
    <w:rsid w:val="00303BCF"/>
    <w:rsid w:val="00310695"/>
    <w:rsid w:val="0031099E"/>
    <w:rsid w:val="00310B01"/>
    <w:rsid w:val="003124C8"/>
    <w:rsid w:val="003125D5"/>
    <w:rsid w:val="003128EF"/>
    <w:rsid w:val="00314994"/>
    <w:rsid w:val="0031667A"/>
    <w:rsid w:val="00317200"/>
    <w:rsid w:val="003206AA"/>
    <w:rsid w:val="00320AE3"/>
    <w:rsid w:val="003246D9"/>
    <w:rsid w:val="00327A9A"/>
    <w:rsid w:val="00327F21"/>
    <w:rsid w:val="00331C2D"/>
    <w:rsid w:val="00331F41"/>
    <w:rsid w:val="00332671"/>
    <w:rsid w:val="00333B19"/>
    <w:rsid w:val="00333F4C"/>
    <w:rsid w:val="003348D3"/>
    <w:rsid w:val="0033541B"/>
    <w:rsid w:val="00337CCE"/>
    <w:rsid w:val="00341877"/>
    <w:rsid w:val="00353195"/>
    <w:rsid w:val="00353287"/>
    <w:rsid w:val="003544C6"/>
    <w:rsid w:val="00354BF9"/>
    <w:rsid w:val="003552D7"/>
    <w:rsid w:val="003554C5"/>
    <w:rsid w:val="00357E3D"/>
    <w:rsid w:val="00360890"/>
    <w:rsid w:val="00360D56"/>
    <w:rsid w:val="0036279B"/>
    <w:rsid w:val="00362861"/>
    <w:rsid w:val="00362E9A"/>
    <w:rsid w:val="00362F76"/>
    <w:rsid w:val="00363888"/>
    <w:rsid w:val="00364BD9"/>
    <w:rsid w:val="0036568F"/>
    <w:rsid w:val="00366E57"/>
    <w:rsid w:val="00370B7C"/>
    <w:rsid w:val="003717A3"/>
    <w:rsid w:val="003749B8"/>
    <w:rsid w:val="003762F6"/>
    <w:rsid w:val="00376441"/>
    <w:rsid w:val="003811CF"/>
    <w:rsid w:val="00381C9A"/>
    <w:rsid w:val="00383127"/>
    <w:rsid w:val="0038471A"/>
    <w:rsid w:val="00390E48"/>
    <w:rsid w:val="003921B0"/>
    <w:rsid w:val="00394CC5"/>
    <w:rsid w:val="003952C8"/>
    <w:rsid w:val="0039544C"/>
    <w:rsid w:val="003954F5"/>
    <w:rsid w:val="003955EC"/>
    <w:rsid w:val="00395E80"/>
    <w:rsid w:val="0039788E"/>
    <w:rsid w:val="00397E35"/>
    <w:rsid w:val="003A1BED"/>
    <w:rsid w:val="003A1FF4"/>
    <w:rsid w:val="003A31AF"/>
    <w:rsid w:val="003A35E2"/>
    <w:rsid w:val="003A3996"/>
    <w:rsid w:val="003A46DC"/>
    <w:rsid w:val="003A5C65"/>
    <w:rsid w:val="003B0638"/>
    <w:rsid w:val="003B07E0"/>
    <w:rsid w:val="003B353A"/>
    <w:rsid w:val="003B68E8"/>
    <w:rsid w:val="003C3242"/>
    <w:rsid w:val="003C48A3"/>
    <w:rsid w:val="003C4EAE"/>
    <w:rsid w:val="003C4FD5"/>
    <w:rsid w:val="003C6A13"/>
    <w:rsid w:val="003C77A5"/>
    <w:rsid w:val="003C7A42"/>
    <w:rsid w:val="003D003F"/>
    <w:rsid w:val="003D3CFC"/>
    <w:rsid w:val="003D43D1"/>
    <w:rsid w:val="003D4BAB"/>
    <w:rsid w:val="003D50AD"/>
    <w:rsid w:val="003E2BA8"/>
    <w:rsid w:val="003E3DC8"/>
    <w:rsid w:val="003E43F8"/>
    <w:rsid w:val="003E6158"/>
    <w:rsid w:val="003F2EFF"/>
    <w:rsid w:val="003F4CF7"/>
    <w:rsid w:val="0040126C"/>
    <w:rsid w:val="00403432"/>
    <w:rsid w:val="004044DB"/>
    <w:rsid w:val="00410F5C"/>
    <w:rsid w:val="00412898"/>
    <w:rsid w:val="00413C5A"/>
    <w:rsid w:val="004165CD"/>
    <w:rsid w:val="00417D47"/>
    <w:rsid w:val="00420A88"/>
    <w:rsid w:val="00422661"/>
    <w:rsid w:val="004226BB"/>
    <w:rsid w:val="00426B6C"/>
    <w:rsid w:val="00431645"/>
    <w:rsid w:val="00432EE9"/>
    <w:rsid w:val="00435329"/>
    <w:rsid w:val="004362E8"/>
    <w:rsid w:val="00443EC6"/>
    <w:rsid w:val="00444D8E"/>
    <w:rsid w:val="00446365"/>
    <w:rsid w:val="0044714E"/>
    <w:rsid w:val="00447286"/>
    <w:rsid w:val="00447D7C"/>
    <w:rsid w:val="00451312"/>
    <w:rsid w:val="00453047"/>
    <w:rsid w:val="00453E51"/>
    <w:rsid w:val="00454333"/>
    <w:rsid w:val="0046259C"/>
    <w:rsid w:val="00463641"/>
    <w:rsid w:val="004653BA"/>
    <w:rsid w:val="004671E1"/>
    <w:rsid w:val="004738FC"/>
    <w:rsid w:val="00473D3D"/>
    <w:rsid w:val="004830F9"/>
    <w:rsid w:val="004835C9"/>
    <w:rsid w:val="00483DFF"/>
    <w:rsid w:val="00486582"/>
    <w:rsid w:val="00490022"/>
    <w:rsid w:val="00491DAF"/>
    <w:rsid w:val="0049592E"/>
    <w:rsid w:val="00495A0F"/>
    <w:rsid w:val="00495A48"/>
    <w:rsid w:val="004A030B"/>
    <w:rsid w:val="004A0527"/>
    <w:rsid w:val="004A06A0"/>
    <w:rsid w:val="004A0751"/>
    <w:rsid w:val="004A0BF6"/>
    <w:rsid w:val="004A13F1"/>
    <w:rsid w:val="004A1623"/>
    <w:rsid w:val="004A2D4A"/>
    <w:rsid w:val="004A320E"/>
    <w:rsid w:val="004B039C"/>
    <w:rsid w:val="004B0FF2"/>
    <w:rsid w:val="004B15EB"/>
    <w:rsid w:val="004B4E34"/>
    <w:rsid w:val="004B60F1"/>
    <w:rsid w:val="004C35DF"/>
    <w:rsid w:val="004C6545"/>
    <w:rsid w:val="004C7E5B"/>
    <w:rsid w:val="004D0A4A"/>
    <w:rsid w:val="004D6D30"/>
    <w:rsid w:val="004D776C"/>
    <w:rsid w:val="004E2C4D"/>
    <w:rsid w:val="004E571F"/>
    <w:rsid w:val="004E5BC0"/>
    <w:rsid w:val="004E6A65"/>
    <w:rsid w:val="004E7CFF"/>
    <w:rsid w:val="004F122F"/>
    <w:rsid w:val="004F3174"/>
    <w:rsid w:val="004F51C0"/>
    <w:rsid w:val="004F5720"/>
    <w:rsid w:val="004F6A91"/>
    <w:rsid w:val="004F7083"/>
    <w:rsid w:val="00500AC2"/>
    <w:rsid w:val="00503A4B"/>
    <w:rsid w:val="00503E31"/>
    <w:rsid w:val="005053BA"/>
    <w:rsid w:val="00506F14"/>
    <w:rsid w:val="005103E4"/>
    <w:rsid w:val="00520786"/>
    <w:rsid w:val="00522CB9"/>
    <w:rsid w:val="00523303"/>
    <w:rsid w:val="00526A71"/>
    <w:rsid w:val="0053139B"/>
    <w:rsid w:val="0053206C"/>
    <w:rsid w:val="0053444D"/>
    <w:rsid w:val="005346C4"/>
    <w:rsid w:val="0053640E"/>
    <w:rsid w:val="005366BA"/>
    <w:rsid w:val="00542CF2"/>
    <w:rsid w:val="005433A6"/>
    <w:rsid w:val="00545678"/>
    <w:rsid w:val="005476E4"/>
    <w:rsid w:val="00550CF2"/>
    <w:rsid w:val="0055163D"/>
    <w:rsid w:val="00557826"/>
    <w:rsid w:val="00561122"/>
    <w:rsid w:val="005644E6"/>
    <w:rsid w:val="00565409"/>
    <w:rsid w:val="0056787F"/>
    <w:rsid w:val="0057528C"/>
    <w:rsid w:val="00576E90"/>
    <w:rsid w:val="005778D3"/>
    <w:rsid w:val="00577C02"/>
    <w:rsid w:val="00581952"/>
    <w:rsid w:val="0058278E"/>
    <w:rsid w:val="00582DBA"/>
    <w:rsid w:val="005832B6"/>
    <w:rsid w:val="0058451E"/>
    <w:rsid w:val="00586AA5"/>
    <w:rsid w:val="005902B9"/>
    <w:rsid w:val="00592F75"/>
    <w:rsid w:val="005932C6"/>
    <w:rsid w:val="005969ED"/>
    <w:rsid w:val="00597925"/>
    <w:rsid w:val="005A0007"/>
    <w:rsid w:val="005A12F1"/>
    <w:rsid w:val="005A5510"/>
    <w:rsid w:val="005A65EC"/>
    <w:rsid w:val="005B2275"/>
    <w:rsid w:val="005B26FC"/>
    <w:rsid w:val="005B3E0D"/>
    <w:rsid w:val="005B3E91"/>
    <w:rsid w:val="005B4A95"/>
    <w:rsid w:val="005B6805"/>
    <w:rsid w:val="005B7AD5"/>
    <w:rsid w:val="005C03DF"/>
    <w:rsid w:val="005C2CE5"/>
    <w:rsid w:val="005C32A9"/>
    <w:rsid w:val="005C4232"/>
    <w:rsid w:val="005C4F13"/>
    <w:rsid w:val="005C501B"/>
    <w:rsid w:val="005D50E9"/>
    <w:rsid w:val="005D6736"/>
    <w:rsid w:val="005D6F87"/>
    <w:rsid w:val="005D73C3"/>
    <w:rsid w:val="005D7B15"/>
    <w:rsid w:val="005E0029"/>
    <w:rsid w:val="005E029B"/>
    <w:rsid w:val="005E0A25"/>
    <w:rsid w:val="005E1373"/>
    <w:rsid w:val="005E1675"/>
    <w:rsid w:val="005E19B0"/>
    <w:rsid w:val="005E2B4A"/>
    <w:rsid w:val="005E3986"/>
    <w:rsid w:val="005E45E0"/>
    <w:rsid w:val="005E627D"/>
    <w:rsid w:val="005E7B0C"/>
    <w:rsid w:val="005E7D56"/>
    <w:rsid w:val="005F034D"/>
    <w:rsid w:val="005F04B5"/>
    <w:rsid w:val="005F4689"/>
    <w:rsid w:val="005F509F"/>
    <w:rsid w:val="005F6B77"/>
    <w:rsid w:val="00602B47"/>
    <w:rsid w:val="00605F8F"/>
    <w:rsid w:val="00606555"/>
    <w:rsid w:val="00606563"/>
    <w:rsid w:val="00607800"/>
    <w:rsid w:val="00610A3A"/>
    <w:rsid w:val="00611DB1"/>
    <w:rsid w:val="0061306C"/>
    <w:rsid w:val="00614CA5"/>
    <w:rsid w:val="00614F68"/>
    <w:rsid w:val="0062066B"/>
    <w:rsid w:val="00620896"/>
    <w:rsid w:val="006212B7"/>
    <w:rsid w:val="00621B14"/>
    <w:rsid w:val="00621D59"/>
    <w:rsid w:val="006255C7"/>
    <w:rsid w:val="00626263"/>
    <w:rsid w:val="00626CF7"/>
    <w:rsid w:val="00626D17"/>
    <w:rsid w:val="00627352"/>
    <w:rsid w:val="00627576"/>
    <w:rsid w:val="006279CC"/>
    <w:rsid w:val="00633AA7"/>
    <w:rsid w:val="006363F9"/>
    <w:rsid w:val="006368A2"/>
    <w:rsid w:val="006369FD"/>
    <w:rsid w:val="00637CD5"/>
    <w:rsid w:val="006410DF"/>
    <w:rsid w:val="00641A01"/>
    <w:rsid w:val="00642767"/>
    <w:rsid w:val="00643AF8"/>
    <w:rsid w:val="00643D73"/>
    <w:rsid w:val="00644ABD"/>
    <w:rsid w:val="006466C1"/>
    <w:rsid w:val="00646A2E"/>
    <w:rsid w:val="00651A96"/>
    <w:rsid w:val="0065408A"/>
    <w:rsid w:val="00654B08"/>
    <w:rsid w:val="00657ED5"/>
    <w:rsid w:val="00661CB2"/>
    <w:rsid w:val="006631C5"/>
    <w:rsid w:val="006655D3"/>
    <w:rsid w:val="00665EB6"/>
    <w:rsid w:val="00665FFA"/>
    <w:rsid w:val="006669B8"/>
    <w:rsid w:val="00667F8D"/>
    <w:rsid w:val="00670433"/>
    <w:rsid w:val="00671A92"/>
    <w:rsid w:val="006735E6"/>
    <w:rsid w:val="00674EF2"/>
    <w:rsid w:val="006755EF"/>
    <w:rsid w:val="00676356"/>
    <w:rsid w:val="006768B2"/>
    <w:rsid w:val="00677BC0"/>
    <w:rsid w:val="00677BD0"/>
    <w:rsid w:val="00680E9A"/>
    <w:rsid w:val="00681BC3"/>
    <w:rsid w:val="006833B4"/>
    <w:rsid w:val="006838C9"/>
    <w:rsid w:val="0068712C"/>
    <w:rsid w:val="0069460E"/>
    <w:rsid w:val="006978F3"/>
    <w:rsid w:val="006A0F3F"/>
    <w:rsid w:val="006A7212"/>
    <w:rsid w:val="006B48E0"/>
    <w:rsid w:val="006B60F2"/>
    <w:rsid w:val="006C1125"/>
    <w:rsid w:val="006C147C"/>
    <w:rsid w:val="006C1CE1"/>
    <w:rsid w:val="006C74FB"/>
    <w:rsid w:val="006C777F"/>
    <w:rsid w:val="006D237D"/>
    <w:rsid w:val="006D3622"/>
    <w:rsid w:val="006D60D4"/>
    <w:rsid w:val="006D7112"/>
    <w:rsid w:val="006E06F2"/>
    <w:rsid w:val="006E0FC7"/>
    <w:rsid w:val="006E1932"/>
    <w:rsid w:val="006E2BCC"/>
    <w:rsid w:val="006E621E"/>
    <w:rsid w:val="006F0332"/>
    <w:rsid w:val="006F4FC8"/>
    <w:rsid w:val="00705D4B"/>
    <w:rsid w:val="00706F1C"/>
    <w:rsid w:val="0071080C"/>
    <w:rsid w:val="00713D51"/>
    <w:rsid w:val="007145CF"/>
    <w:rsid w:val="007155C7"/>
    <w:rsid w:val="00717792"/>
    <w:rsid w:val="00720C96"/>
    <w:rsid w:val="007268A2"/>
    <w:rsid w:val="00726A2C"/>
    <w:rsid w:val="00727815"/>
    <w:rsid w:val="007316B0"/>
    <w:rsid w:val="007361B9"/>
    <w:rsid w:val="00737D49"/>
    <w:rsid w:val="00737E03"/>
    <w:rsid w:val="00744EFD"/>
    <w:rsid w:val="00745BE2"/>
    <w:rsid w:val="007465D7"/>
    <w:rsid w:val="007475E6"/>
    <w:rsid w:val="00747C70"/>
    <w:rsid w:val="00751718"/>
    <w:rsid w:val="00751742"/>
    <w:rsid w:val="00752430"/>
    <w:rsid w:val="00752BD7"/>
    <w:rsid w:val="00756E97"/>
    <w:rsid w:val="00760044"/>
    <w:rsid w:val="007631B0"/>
    <w:rsid w:val="007637AD"/>
    <w:rsid w:val="007637F5"/>
    <w:rsid w:val="00764832"/>
    <w:rsid w:val="007700E6"/>
    <w:rsid w:val="00772EB3"/>
    <w:rsid w:val="00775DF5"/>
    <w:rsid w:val="00775EAA"/>
    <w:rsid w:val="00777EDF"/>
    <w:rsid w:val="0078025E"/>
    <w:rsid w:val="0078103A"/>
    <w:rsid w:val="0078141D"/>
    <w:rsid w:val="007867A8"/>
    <w:rsid w:val="0078739F"/>
    <w:rsid w:val="00790583"/>
    <w:rsid w:val="00793114"/>
    <w:rsid w:val="00794281"/>
    <w:rsid w:val="00794839"/>
    <w:rsid w:val="0079530E"/>
    <w:rsid w:val="00795C93"/>
    <w:rsid w:val="00795D85"/>
    <w:rsid w:val="00796767"/>
    <w:rsid w:val="0079740E"/>
    <w:rsid w:val="00797A1D"/>
    <w:rsid w:val="00797F44"/>
    <w:rsid w:val="007A10D7"/>
    <w:rsid w:val="007A39E7"/>
    <w:rsid w:val="007A76A2"/>
    <w:rsid w:val="007B0379"/>
    <w:rsid w:val="007B469D"/>
    <w:rsid w:val="007C2FE5"/>
    <w:rsid w:val="007C458D"/>
    <w:rsid w:val="007C58D8"/>
    <w:rsid w:val="007D1DA4"/>
    <w:rsid w:val="007D2022"/>
    <w:rsid w:val="007D2C25"/>
    <w:rsid w:val="007D427B"/>
    <w:rsid w:val="007D4786"/>
    <w:rsid w:val="007D4B86"/>
    <w:rsid w:val="007E0F14"/>
    <w:rsid w:val="007E55A7"/>
    <w:rsid w:val="007E5CDE"/>
    <w:rsid w:val="007F2397"/>
    <w:rsid w:val="007F458F"/>
    <w:rsid w:val="007F56EB"/>
    <w:rsid w:val="007F58A6"/>
    <w:rsid w:val="007F6B01"/>
    <w:rsid w:val="007F6CEE"/>
    <w:rsid w:val="00800FFD"/>
    <w:rsid w:val="00810395"/>
    <w:rsid w:val="00811AE4"/>
    <w:rsid w:val="00812D1D"/>
    <w:rsid w:val="00813DB2"/>
    <w:rsid w:val="008152A2"/>
    <w:rsid w:val="0081587E"/>
    <w:rsid w:val="00815B07"/>
    <w:rsid w:val="0081615F"/>
    <w:rsid w:val="00817529"/>
    <w:rsid w:val="00820B5C"/>
    <w:rsid w:val="00823190"/>
    <w:rsid w:val="00827466"/>
    <w:rsid w:val="00827E9E"/>
    <w:rsid w:val="00831C47"/>
    <w:rsid w:val="00831C73"/>
    <w:rsid w:val="0083335C"/>
    <w:rsid w:val="0083670F"/>
    <w:rsid w:val="008367ED"/>
    <w:rsid w:val="00837250"/>
    <w:rsid w:val="0084162D"/>
    <w:rsid w:val="0084380E"/>
    <w:rsid w:val="008441F1"/>
    <w:rsid w:val="00845A46"/>
    <w:rsid w:val="0085163E"/>
    <w:rsid w:val="00851C2F"/>
    <w:rsid w:val="00851DAD"/>
    <w:rsid w:val="00853A4F"/>
    <w:rsid w:val="0085439C"/>
    <w:rsid w:val="00854541"/>
    <w:rsid w:val="00856C6F"/>
    <w:rsid w:val="00861C8B"/>
    <w:rsid w:val="00862118"/>
    <w:rsid w:val="00862786"/>
    <w:rsid w:val="00873375"/>
    <w:rsid w:val="00873D2B"/>
    <w:rsid w:val="0087790A"/>
    <w:rsid w:val="00881476"/>
    <w:rsid w:val="008828C6"/>
    <w:rsid w:val="008829AA"/>
    <w:rsid w:val="00882D6D"/>
    <w:rsid w:val="00884AE2"/>
    <w:rsid w:val="00887FB4"/>
    <w:rsid w:val="008903C1"/>
    <w:rsid w:val="008965C0"/>
    <w:rsid w:val="00897F3B"/>
    <w:rsid w:val="008A060D"/>
    <w:rsid w:val="008A14B9"/>
    <w:rsid w:val="008A1F2F"/>
    <w:rsid w:val="008A2797"/>
    <w:rsid w:val="008A7779"/>
    <w:rsid w:val="008B166C"/>
    <w:rsid w:val="008B3CFE"/>
    <w:rsid w:val="008B6B64"/>
    <w:rsid w:val="008C3D54"/>
    <w:rsid w:val="008C47DF"/>
    <w:rsid w:val="008C6634"/>
    <w:rsid w:val="008D3B00"/>
    <w:rsid w:val="008D4D82"/>
    <w:rsid w:val="008D5B23"/>
    <w:rsid w:val="008D658C"/>
    <w:rsid w:val="008D73AE"/>
    <w:rsid w:val="008E5045"/>
    <w:rsid w:val="008E6F52"/>
    <w:rsid w:val="008F2605"/>
    <w:rsid w:val="008F3A53"/>
    <w:rsid w:val="008F3C95"/>
    <w:rsid w:val="008F4D62"/>
    <w:rsid w:val="008F67A6"/>
    <w:rsid w:val="00904305"/>
    <w:rsid w:val="00907E26"/>
    <w:rsid w:val="0091233D"/>
    <w:rsid w:val="009137C1"/>
    <w:rsid w:val="0091400F"/>
    <w:rsid w:val="009210CD"/>
    <w:rsid w:val="00925209"/>
    <w:rsid w:val="009266DE"/>
    <w:rsid w:val="00927357"/>
    <w:rsid w:val="00930EE7"/>
    <w:rsid w:val="00932059"/>
    <w:rsid w:val="009333E9"/>
    <w:rsid w:val="0093369B"/>
    <w:rsid w:val="00933960"/>
    <w:rsid w:val="00933DB0"/>
    <w:rsid w:val="00934E6A"/>
    <w:rsid w:val="009360FF"/>
    <w:rsid w:val="00936AA2"/>
    <w:rsid w:val="0093785F"/>
    <w:rsid w:val="00941690"/>
    <w:rsid w:val="00941A69"/>
    <w:rsid w:val="0094458D"/>
    <w:rsid w:val="00950D8D"/>
    <w:rsid w:val="00950EFF"/>
    <w:rsid w:val="009550BE"/>
    <w:rsid w:val="00956227"/>
    <w:rsid w:val="00966479"/>
    <w:rsid w:val="009710C4"/>
    <w:rsid w:val="00974706"/>
    <w:rsid w:val="00975304"/>
    <w:rsid w:val="009802C0"/>
    <w:rsid w:val="00983B1E"/>
    <w:rsid w:val="0098558C"/>
    <w:rsid w:val="00986B0A"/>
    <w:rsid w:val="0098797A"/>
    <w:rsid w:val="00990498"/>
    <w:rsid w:val="00990B15"/>
    <w:rsid w:val="00991DE3"/>
    <w:rsid w:val="009949CD"/>
    <w:rsid w:val="009A0509"/>
    <w:rsid w:val="009A432A"/>
    <w:rsid w:val="009A4999"/>
    <w:rsid w:val="009A5384"/>
    <w:rsid w:val="009A64A9"/>
    <w:rsid w:val="009A7AE5"/>
    <w:rsid w:val="009A7BA1"/>
    <w:rsid w:val="009B0AC2"/>
    <w:rsid w:val="009B1457"/>
    <w:rsid w:val="009B2642"/>
    <w:rsid w:val="009B34DB"/>
    <w:rsid w:val="009B4C19"/>
    <w:rsid w:val="009B4C21"/>
    <w:rsid w:val="009C1771"/>
    <w:rsid w:val="009C40E1"/>
    <w:rsid w:val="009C4467"/>
    <w:rsid w:val="009C4548"/>
    <w:rsid w:val="009C6289"/>
    <w:rsid w:val="009C6421"/>
    <w:rsid w:val="009D0F03"/>
    <w:rsid w:val="009D37F0"/>
    <w:rsid w:val="009D3E64"/>
    <w:rsid w:val="009D4C57"/>
    <w:rsid w:val="009E0034"/>
    <w:rsid w:val="009E311D"/>
    <w:rsid w:val="009E361D"/>
    <w:rsid w:val="009E4BFD"/>
    <w:rsid w:val="009E5564"/>
    <w:rsid w:val="009E55F6"/>
    <w:rsid w:val="009E6B40"/>
    <w:rsid w:val="009E7F64"/>
    <w:rsid w:val="009F0953"/>
    <w:rsid w:val="009F0D96"/>
    <w:rsid w:val="009F1BC2"/>
    <w:rsid w:val="009F2E80"/>
    <w:rsid w:val="009F44BA"/>
    <w:rsid w:val="009F4CAE"/>
    <w:rsid w:val="009F561E"/>
    <w:rsid w:val="009F7D28"/>
    <w:rsid w:val="00A02FCE"/>
    <w:rsid w:val="00A04AB5"/>
    <w:rsid w:val="00A04D00"/>
    <w:rsid w:val="00A077EC"/>
    <w:rsid w:val="00A07DC5"/>
    <w:rsid w:val="00A149CA"/>
    <w:rsid w:val="00A175C9"/>
    <w:rsid w:val="00A22607"/>
    <w:rsid w:val="00A22A1A"/>
    <w:rsid w:val="00A236EE"/>
    <w:rsid w:val="00A23D09"/>
    <w:rsid w:val="00A246DE"/>
    <w:rsid w:val="00A279D3"/>
    <w:rsid w:val="00A309E9"/>
    <w:rsid w:val="00A30FD3"/>
    <w:rsid w:val="00A325B7"/>
    <w:rsid w:val="00A32E71"/>
    <w:rsid w:val="00A33F7F"/>
    <w:rsid w:val="00A34DEB"/>
    <w:rsid w:val="00A351FE"/>
    <w:rsid w:val="00A35D06"/>
    <w:rsid w:val="00A36893"/>
    <w:rsid w:val="00A40A1F"/>
    <w:rsid w:val="00A41D64"/>
    <w:rsid w:val="00A43B57"/>
    <w:rsid w:val="00A44ACA"/>
    <w:rsid w:val="00A46761"/>
    <w:rsid w:val="00A46AC4"/>
    <w:rsid w:val="00A515B4"/>
    <w:rsid w:val="00A525C2"/>
    <w:rsid w:val="00A5260E"/>
    <w:rsid w:val="00A52A30"/>
    <w:rsid w:val="00A53C0C"/>
    <w:rsid w:val="00A61245"/>
    <w:rsid w:val="00A61831"/>
    <w:rsid w:val="00A623D4"/>
    <w:rsid w:val="00A6292A"/>
    <w:rsid w:val="00A62E49"/>
    <w:rsid w:val="00A63CFE"/>
    <w:rsid w:val="00A7179C"/>
    <w:rsid w:val="00A725F8"/>
    <w:rsid w:val="00A729A3"/>
    <w:rsid w:val="00A7336E"/>
    <w:rsid w:val="00A76A09"/>
    <w:rsid w:val="00A776A6"/>
    <w:rsid w:val="00A82588"/>
    <w:rsid w:val="00A826D8"/>
    <w:rsid w:val="00A82DED"/>
    <w:rsid w:val="00A83935"/>
    <w:rsid w:val="00A84B0D"/>
    <w:rsid w:val="00A93C7C"/>
    <w:rsid w:val="00A96441"/>
    <w:rsid w:val="00AA2332"/>
    <w:rsid w:val="00AA2388"/>
    <w:rsid w:val="00AA292D"/>
    <w:rsid w:val="00AA3C8E"/>
    <w:rsid w:val="00AA4ACC"/>
    <w:rsid w:val="00AA52CB"/>
    <w:rsid w:val="00AB0DAF"/>
    <w:rsid w:val="00AB32BD"/>
    <w:rsid w:val="00AB4F0D"/>
    <w:rsid w:val="00AC04D9"/>
    <w:rsid w:val="00AC3E88"/>
    <w:rsid w:val="00AC61E9"/>
    <w:rsid w:val="00AC6B06"/>
    <w:rsid w:val="00AD140B"/>
    <w:rsid w:val="00AD1BC8"/>
    <w:rsid w:val="00AD254F"/>
    <w:rsid w:val="00AD3288"/>
    <w:rsid w:val="00AD54E7"/>
    <w:rsid w:val="00AD571D"/>
    <w:rsid w:val="00AE107D"/>
    <w:rsid w:val="00AE3203"/>
    <w:rsid w:val="00AE51A2"/>
    <w:rsid w:val="00AE602A"/>
    <w:rsid w:val="00AE675C"/>
    <w:rsid w:val="00AE7007"/>
    <w:rsid w:val="00AF1AA8"/>
    <w:rsid w:val="00AF2589"/>
    <w:rsid w:val="00AF4A39"/>
    <w:rsid w:val="00AF4B48"/>
    <w:rsid w:val="00AF4E96"/>
    <w:rsid w:val="00AF7A39"/>
    <w:rsid w:val="00B03EA8"/>
    <w:rsid w:val="00B07D64"/>
    <w:rsid w:val="00B07D83"/>
    <w:rsid w:val="00B10B72"/>
    <w:rsid w:val="00B146BE"/>
    <w:rsid w:val="00B14F0E"/>
    <w:rsid w:val="00B15535"/>
    <w:rsid w:val="00B1611F"/>
    <w:rsid w:val="00B17A74"/>
    <w:rsid w:val="00B20E47"/>
    <w:rsid w:val="00B24E0F"/>
    <w:rsid w:val="00B25377"/>
    <w:rsid w:val="00B26924"/>
    <w:rsid w:val="00B3403E"/>
    <w:rsid w:val="00B371E8"/>
    <w:rsid w:val="00B41F59"/>
    <w:rsid w:val="00B431FF"/>
    <w:rsid w:val="00B44D8D"/>
    <w:rsid w:val="00B453F8"/>
    <w:rsid w:val="00B4659C"/>
    <w:rsid w:val="00B46846"/>
    <w:rsid w:val="00B469DD"/>
    <w:rsid w:val="00B50ACB"/>
    <w:rsid w:val="00B512FC"/>
    <w:rsid w:val="00B526B9"/>
    <w:rsid w:val="00B5474F"/>
    <w:rsid w:val="00B5538D"/>
    <w:rsid w:val="00B56529"/>
    <w:rsid w:val="00B56E7D"/>
    <w:rsid w:val="00B5708D"/>
    <w:rsid w:val="00B60235"/>
    <w:rsid w:val="00B61D08"/>
    <w:rsid w:val="00B6635D"/>
    <w:rsid w:val="00B666A0"/>
    <w:rsid w:val="00B6731F"/>
    <w:rsid w:val="00B67494"/>
    <w:rsid w:val="00B749F5"/>
    <w:rsid w:val="00B74FD0"/>
    <w:rsid w:val="00B76B3E"/>
    <w:rsid w:val="00B76FD6"/>
    <w:rsid w:val="00B779C9"/>
    <w:rsid w:val="00B779DB"/>
    <w:rsid w:val="00B857CB"/>
    <w:rsid w:val="00B864B9"/>
    <w:rsid w:val="00B86831"/>
    <w:rsid w:val="00B87788"/>
    <w:rsid w:val="00B92E82"/>
    <w:rsid w:val="00B93E11"/>
    <w:rsid w:val="00B94119"/>
    <w:rsid w:val="00B949F7"/>
    <w:rsid w:val="00B96033"/>
    <w:rsid w:val="00B97980"/>
    <w:rsid w:val="00BA0C08"/>
    <w:rsid w:val="00BA2BEF"/>
    <w:rsid w:val="00BA568E"/>
    <w:rsid w:val="00BA6FCF"/>
    <w:rsid w:val="00BA7FF4"/>
    <w:rsid w:val="00BB196C"/>
    <w:rsid w:val="00BB2240"/>
    <w:rsid w:val="00BB4F14"/>
    <w:rsid w:val="00BB69D5"/>
    <w:rsid w:val="00BB7656"/>
    <w:rsid w:val="00BB7AE7"/>
    <w:rsid w:val="00BC25F3"/>
    <w:rsid w:val="00BC3249"/>
    <w:rsid w:val="00BC7EC6"/>
    <w:rsid w:val="00BD058A"/>
    <w:rsid w:val="00BD0DB0"/>
    <w:rsid w:val="00BD30A8"/>
    <w:rsid w:val="00BD4573"/>
    <w:rsid w:val="00BD575C"/>
    <w:rsid w:val="00BE384D"/>
    <w:rsid w:val="00BE55EA"/>
    <w:rsid w:val="00BE6DB0"/>
    <w:rsid w:val="00BF10B6"/>
    <w:rsid w:val="00BF24FC"/>
    <w:rsid w:val="00BF3286"/>
    <w:rsid w:val="00BF4B34"/>
    <w:rsid w:val="00C014C0"/>
    <w:rsid w:val="00C038C3"/>
    <w:rsid w:val="00C041DC"/>
    <w:rsid w:val="00C04D58"/>
    <w:rsid w:val="00C06B3F"/>
    <w:rsid w:val="00C06DA2"/>
    <w:rsid w:val="00C07077"/>
    <w:rsid w:val="00C131C0"/>
    <w:rsid w:val="00C14C50"/>
    <w:rsid w:val="00C21A9B"/>
    <w:rsid w:val="00C2278E"/>
    <w:rsid w:val="00C23540"/>
    <w:rsid w:val="00C2360E"/>
    <w:rsid w:val="00C24883"/>
    <w:rsid w:val="00C252B1"/>
    <w:rsid w:val="00C30A79"/>
    <w:rsid w:val="00C332F1"/>
    <w:rsid w:val="00C33E10"/>
    <w:rsid w:val="00C36C24"/>
    <w:rsid w:val="00C40DB2"/>
    <w:rsid w:val="00C428BC"/>
    <w:rsid w:val="00C448EE"/>
    <w:rsid w:val="00C4627A"/>
    <w:rsid w:val="00C47F96"/>
    <w:rsid w:val="00C5185F"/>
    <w:rsid w:val="00C52EA7"/>
    <w:rsid w:val="00C539C7"/>
    <w:rsid w:val="00C574A3"/>
    <w:rsid w:val="00C617D6"/>
    <w:rsid w:val="00C627A7"/>
    <w:rsid w:val="00C62F18"/>
    <w:rsid w:val="00C62F46"/>
    <w:rsid w:val="00C65B1B"/>
    <w:rsid w:val="00C6639B"/>
    <w:rsid w:val="00C66F46"/>
    <w:rsid w:val="00C73669"/>
    <w:rsid w:val="00C7470C"/>
    <w:rsid w:val="00C7588D"/>
    <w:rsid w:val="00C76C10"/>
    <w:rsid w:val="00C81222"/>
    <w:rsid w:val="00C82290"/>
    <w:rsid w:val="00C8570C"/>
    <w:rsid w:val="00C86A45"/>
    <w:rsid w:val="00C9214B"/>
    <w:rsid w:val="00C92B98"/>
    <w:rsid w:val="00C958E5"/>
    <w:rsid w:val="00C96ABD"/>
    <w:rsid w:val="00C97D0A"/>
    <w:rsid w:val="00CA464C"/>
    <w:rsid w:val="00CA5726"/>
    <w:rsid w:val="00CA740D"/>
    <w:rsid w:val="00CB1A17"/>
    <w:rsid w:val="00CB2D26"/>
    <w:rsid w:val="00CB2EB9"/>
    <w:rsid w:val="00CB6418"/>
    <w:rsid w:val="00CB6D30"/>
    <w:rsid w:val="00CB7C1B"/>
    <w:rsid w:val="00CC416A"/>
    <w:rsid w:val="00CC6721"/>
    <w:rsid w:val="00CC6F49"/>
    <w:rsid w:val="00CC7192"/>
    <w:rsid w:val="00CD2769"/>
    <w:rsid w:val="00CD2880"/>
    <w:rsid w:val="00CD4096"/>
    <w:rsid w:val="00CD4388"/>
    <w:rsid w:val="00CD7229"/>
    <w:rsid w:val="00CD7285"/>
    <w:rsid w:val="00CD76A4"/>
    <w:rsid w:val="00CE17B9"/>
    <w:rsid w:val="00CE5275"/>
    <w:rsid w:val="00CE6A51"/>
    <w:rsid w:val="00CF389F"/>
    <w:rsid w:val="00CF469E"/>
    <w:rsid w:val="00CF4B05"/>
    <w:rsid w:val="00CF59D0"/>
    <w:rsid w:val="00CF60EF"/>
    <w:rsid w:val="00CF657E"/>
    <w:rsid w:val="00CF7016"/>
    <w:rsid w:val="00D0007E"/>
    <w:rsid w:val="00D00227"/>
    <w:rsid w:val="00D01B49"/>
    <w:rsid w:val="00D020D2"/>
    <w:rsid w:val="00D05112"/>
    <w:rsid w:val="00D067F6"/>
    <w:rsid w:val="00D0697D"/>
    <w:rsid w:val="00D10405"/>
    <w:rsid w:val="00D12FBB"/>
    <w:rsid w:val="00D13E73"/>
    <w:rsid w:val="00D174F6"/>
    <w:rsid w:val="00D17C35"/>
    <w:rsid w:val="00D17D3F"/>
    <w:rsid w:val="00D23627"/>
    <w:rsid w:val="00D27F6F"/>
    <w:rsid w:val="00D322A3"/>
    <w:rsid w:val="00D3234C"/>
    <w:rsid w:val="00D37D7D"/>
    <w:rsid w:val="00D40212"/>
    <w:rsid w:val="00D40ECE"/>
    <w:rsid w:val="00D41724"/>
    <w:rsid w:val="00D41A48"/>
    <w:rsid w:val="00D447AC"/>
    <w:rsid w:val="00D45F68"/>
    <w:rsid w:val="00D50CEF"/>
    <w:rsid w:val="00D5217B"/>
    <w:rsid w:val="00D5426D"/>
    <w:rsid w:val="00D54999"/>
    <w:rsid w:val="00D56A8E"/>
    <w:rsid w:val="00D62C84"/>
    <w:rsid w:val="00D64EE5"/>
    <w:rsid w:val="00D671C8"/>
    <w:rsid w:val="00D77CB7"/>
    <w:rsid w:val="00D80BEB"/>
    <w:rsid w:val="00D8123D"/>
    <w:rsid w:val="00D82EBF"/>
    <w:rsid w:val="00D875F4"/>
    <w:rsid w:val="00D91AB6"/>
    <w:rsid w:val="00D93162"/>
    <w:rsid w:val="00D93E8E"/>
    <w:rsid w:val="00D977A5"/>
    <w:rsid w:val="00DA088C"/>
    <w:rsid w:val="00DA165C"/>
    <w:rsid w:val="00DA49FF"/>
    <w:rsid w:val="00DA53CA"/>
    <w:rsid w:val="00DA56ED"/>
    <w:rsid w:val="00DA727E"/>
    <w:rsid w:val="00DB24CE"/>
    <w:rsid w:val="00DB505B"/>
    <w:rsid w:val="00DB6C1C"/>
    <w:rsid w:val="00DB6C5D"/>
    <w:rsid w:val="00DB75E9"/>
    <w:rsid w:val="00DC1383"/>
    <w:rsid w:val="00DC23C2"/>
    <w:rsid w:val="00DC4009"/>
    <w:rsid w:val="00DC6C2F"/>
    <w:rsid w:val="00DC7707"/>
    <w:rsid w:val="00DD03B3"/>
    <w:rsid w:val="00DD04D7"/>
    <w:rsid w:val="00DD0D5D"/>
    <w:rsid w:val="00DD25DC"/>
    <w:rsid w:val="00DD31B9"/>
    <w:rsid w:val="00DD324B"/>
    <w:rsid w:val="00DD3B65"/>
    <w:rsid w:val="00DD742F"/>
    <w:rsid w:val="00DD766B"/>
    <w:rsid w:val="00DE023D"/>
    <w:rsid w:val="00DE0702"/>
    <w:rsid w:val="00DE1396"/>
    <w:rsid w:val="00DE1847"/>
    <w:rsid w:val="00DF11B2"/>
    <w:rsid w:val="00DF2E30"/>
    <w:rsid w:val="00DF52AA"/>
    <w:rsid w:val="00DF794B"/>
    <w:rsid w:val="00E00D8D"/>
    <w:rsid w:val="00E0267D"/>
    <w:rsid w:val="00E0282C"/>
    <w:rsid w:val="00E06087"/>
    <w:rsid w:val="00E069FF"/>
    <w:rsid w:val="00E111E5"/>
    <w:rsid w:val="00E15553"/>
    <w:rsid w:val="00E219BC"/>
    <w:rsid w:val="00E22D15"/>
    <w:rsid w:val="00E257A2"/>
    <w:rsid w:val="00E2597F"/>
    <w:rsid w:val="00E27F6B"/>
    <w:rsid w:val="00E30A6D"/>
    <w:rsid w:val="00E32B8C"/>
    <w:rsid w:val="00E35C81"/>
    <w:rsid w:val="00E36301"/>
    <w:rsid w:val="00E36605"/>
    <w:rsid w:val="00E3785C"/>
    <w:rsid w:val="00E40137"/>
    <w:rsid w:val="00E40E33"/>
    <w:rsid w:val="00E43413"/>
    <w:rsid w:val="00E43FE6"/>
    <w:rsid w:val="00E447A1"/>
    <w:rsid w:val="00E46850"/>
    <w:rsid w:val="00E52266"/>
    <w:rsid w:val="00E53292"/>
    <w:rsid w:val="00E54642"/>
    <w:rsid w:val="00E64E7C"/>
    <w:rsid w:val="00E67CD5"/>
    <w:rsid w:val="00E67FA7"/>
    <w:rsid w:val="00E70532"/>
    <w:rsid w:val="00E709CE"/>
    <w:rsid w:val="00E71CD3"/>
    <w:rsid w:val="00E72EC6"/>
    <w:rsid w:val="00E74C31"/>
    <w:rsid w:val="00E74E09"/>
    <w:rsid w:val="00E752C5"/>
    <w:rsid w:val="00E816C8"/>
    <w:rsid w:val="00E81862"/>
    <w:rsid w:val="00E81ECD"/>
    <w:rsid w:val="00E82452"/>
    <w:rsid w:val="00E83BB2"/>
    <w:rsid w:val="00E84073"/>
    <w:rsid w:val="00E84BC3"/>
    <w:rsid w:val="00E84F14"/>
    <w:rsid w:val="00E87433"/>
    <w:rsid w:val="00E91CE3"/>
    <w:rsid w:val="00E92CEF"/>
    <w:rsid w:val="00E93138"/>
    <w:rsid w:val="00E94D7B"/>
    <w:rsid w:val="00E96EC9"/>
    <w:rsid w:val="00EA16B0"/>
    <w:rsid w:val="00EA19A7"/>
    <w:rsid w:val="00EA2718"/>
    <w:rsid w:val="00EA4014"/>
    <w:rsid w:val="00EA731B"/>
    <w:rsid w:val="00EB19FD"/>
    <w:rsid w:val="00EB1C7A"/>
    <w:rsid w:val="00EB3654"/>
    <w:rsid w:val="00EB4657"/>
    <w:rsid w:val="00EB4D70"/>
    <w:rsid w:val="00EB7C1B"/>
    <w:rsid w:val="00EB7EDD"/>
    <w:rsid w:val="00EC0422"/>
    <w:rsid w:val="00EC09D3"/>
    <w:rsid w:val="00EC0DA0"/>
    <w:rsid w:val="00EC1770"/>
    <w:rsid w:val="00EC322D"/>
    <w:rsid w:val="00EC6CFC"/>
    <w:rsid w:val="00EC74B7"/>
    <w:rsid w:val="00ED024C"/>
    <w:rsid w:val="00ED0877"/>
    <w:rsid w:val="00ED5558"/>
    <w:rsid w:val="00ED6536"/>
    <w:rsid w:val="00EE0D38"/>
    <w:rsid w:val="00EE128D"/>
    <w:rsid w:val="00EE1E34"/>
    <w:rsid w:val="00EE22DE"/>
    <w:rsid w:val="00EE47F4"/>
    <w:rsid w:val="00EE5796"/>
    <w:rsid w:val="00EF2CAE"/>
    <w:rsid w:val="00EF365B"/>
    <w:rsid w:val="00EF3A26"/>
    <w:rsid w:val="00EF4198"/>
    <w:rsid w:val="00EF6FCD"/>
    <w:rsid w:val="00F0105E"/>
    <w:rsid w:val="00F01077"/>
    <w:rsid w:val="00F02863"/>
    <w:rsid w:val="00F02CD8"/>
    <w:rsid w:val="00F03672"/>
    <w:rsid w:val="00F0377B"/>
    <w:rsid w:val="00F04E3F"/>
    <w:rsid w:val="00F059AE"/>
    <w:rsid w:val="00F05C20"/>
    <w:rsid w:val="00F11C74"/>
    <w:rsid w:val="00F122BF"/>
    <w:rsid w:val="00F1260D"/>
    <w:rsid w:val="00F1527A"/>
    <w:rsid w:val="00F1703F"/>
    <w:rsid w:val="00F2184F"/>
    <w:rsid w:val="00F21908"/>
    <w:rsid w:val="00F25588"/>
    <w:rsid w:val="00F26D8E"/>
    <w:rsid w:val="00F30CE7"/>
    <w:rsid w:val="00F3124E"/>
    <w:rsid w:val="00F35DC1"/>
    <w:rsid w:val="00F36F13"/>
    <w:rsid w:val="00F37257"/>
    <w:rsid w:val="00F4113C"/>
    <w:rsid w:val="00F4114A"/>
    <w:rsid w:val="00F41242"/>
    <w:rsid w:val="00F422EB"/>
    <w:rsid w:val="00F43EAA"/>
    <w:rsid w:val="00F47166"/>
    <w:rsid w:val="00F47325"/>
    <w:rsid w:val="00F477D3"/>
    <w:rsid w:val="00F50734"/>
    <w:rsid w:val="00F53B2B"/>
    <w:rsid w:val="00F565B7"/>
    <w:rsid w:val="00F6044A"/>
    <w:rsid w:val="00F60802"/>
    <w:rsid w:val="00F614DB"/>
    <w:rsid w:val="00F623A4"/>
    <w:rsid w:val="00F67575"/>
    <w:rsid w:val="00F70175"/>
    <w:rsid w:val="00F70A92"/>
    <w:rsid w:val="00F71C8E"/>
    <w:rsid w:val="00F734C1"/>
    <w:rsid w:val="00F7511C"/>
    <w:rsid w:val="00F768BD"/>
    <w:rsid w:val="00F8082B"/>
    <w:rsid w:val="00F80A66"/>
    <w:rsid w:val="00F80E0A"/>
    <w:rsid w:val="00F85311"/>
    <w:rsid w:val="00F85E6F"/>
    <w:rsid w:val="00F90068"/>
    <w:rsid w:val="00F94B39"/>
    <w:rsid w:val="00F95450"/>
    <w:rsid w:val="00F96635"/>
    <w:rsid w:val="00F97574"/>
    <w:rsid w:val="00FA1522"/>
    <w:rsid w:val="00FA364A"/>
    <w:rsid w:val="00FA405A"/>
    <w:rsid w:val="00FA41B7"/>
    <w:rsid w:val="00FA4849"/>
    <w:rsid w:val="00FA5A74"/>
    <w:rsid w:val="00FB29F7"/>
    <w:rsid w:val="00FB2A47"/>
    <w:rsid w:val="00FB35F0"/>
    <w:rsid w:val="00FB4957"/>
    <w:rsid w:val="00FB5ACE"/>
    <w:rsid w:val="00FB6852"/>
    <w:rsid w:val="00FC3DBD"/>
    <w:rsid w:val="00FC51EF"/>
    <w:rsid w:val="00FC653F"/>
    <w:rsid w:val="00FD017D"/>
    <w:rsid w:val="00FD0903"/>
    <w:rsid w:val="00FD0BE3"/>
    <w:rsid w:val="00FD0F88"/>
    <w:rsid w:val="00FD30B5"/>
    <w:rsid w:val="00FD6130"/>
    <w:rsid w:val="00FD6277"/>
    <w:rsid w:val="00FD76D8"/>
    <w:rsid w:val="00FE3011"/>
    <w:rsid w:val="00FE38E9"/>
    <w:rsid w:val="00FF09B7"/>
    <w:rsid w:val="00FF164D"/>
    <w:rsid w:val="00FF3C28"/>
    <w:rsid w:val="00FF3E85"/>
    <w:rsid w:val="199FCB16"/>
    <w:rsid w:val="23A0DA8E"/>
    <w:rsid w:val="2C5543BC"/>
    <w:rsid w:val="2DF17E6D"/>
    <w:rsid w:val="3165BE22"/>
    <w:rsid w:val="3F0C998E"/>
    <w:rsid w:val="4BFF5F9D"/>
    <w:rsid w:val="54D68978"/>
    <w:rsid w:val="5973B62A"/>
    <w:rsid w:val="5A46AC2F"/>
    <w:rsid w:val="5CA89BC4"/>
    <w:rsid w:val="5D83FA24"/>
    <w:rsid w:val="5DCCE523"/>
    <w:rsid w:val="5E4A1E36"/>
    <w:rsid w:val="5FA45E70"/>
    <w:rsid w:val="6B2FA1B0"/>
    <w:rsid w:val="740EADE1"/>
    <w:rsid w:val="79750489"/>
    <w:rsid w:val="7EA70118"/>
    <w:rsid w:val="7F9AD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FF8A"/>
  <w15:chartTrackingRefBased/>
  <w15:docId w15:val="{F6041225-4E60-7846-B052-6FA903AD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30B"/>
    <w:pPr>
      <w:spacing w:line="360" w:lineRule="auto"/>
    </w:pPr>
    <w:rPr>
      <w:rFonts w:ascii="Times New Roman" w:hAnsi="Times New Roman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2C4B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0235"/>
    <w:pPr>
      <w:keepNext/>
      <w:keepLines/>
      <w:spacing w:before="160" w:after="80"/>
      <w:outlineLvl w:val="1"/>
    </w:pPr>
    <w:rPr>
      <w:rFonts w:eastAsiaTheme="majorEastAsia" w:cstheme="majorBidi"/>
      <w:b/>
      <w:szCs w:val="32"/>
      <w:lang w:val="en-NZ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0235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4B"/>
    <w:rPr>
      <w:rFonts w:ascii="Times New Roman" w:eastAsiaTheme="majorEastAsia" w:hAnsi="Times New Roman" w:cstheme="majorBidi"/>
      <w:b/>
      <w:i w:val="0"/>
      <w:sz w:val="28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6023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235"/>
    <w:rPr>
      <w:rFonts w:ascii="Times New Roman" w:eastAsiaTheme="majorEastAsia" w:hAnsi="Times New Roman" w:cstheme="majorBidi"/>
      <w:i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66"/>
    <w:rPr>
      <w:rFonts w:ascii="Times New Roman" w:eastAsiaTheme="majorEastAsia" w:hAnsi="Times New Roman" w:cstheme="majorBidi"/>
      <w:b w:val="0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66"/>
    <w:rPr>
      <w:rFonts w:ascii="Times New Roman" w:eastAsiaTheme="majorEastAsia" w:hAnsi="Times New Roman" w:cstheme="majorBidi"/>
      <w:b w:val="0"/>
      <w:i w:val="0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66"/>
    <w:rPr>
      <w:rFonts w:ascii="Times New Roman" w:eastAsiaTheme="majorEastAsia" w:hAnsi="Times New Roman" w:cstheme="majorBidi"/>
      <w:b w:val="0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66"/>
    <w:rPr>
      <w:rFonts w:ascii="Times New Roman" w:eastAsiaTheme="majorEastAsia" w:hAnsi="Times New Roman" w:cstheme="majorBidi"/>
      <w:b w:val="0"/>
      <w:i w:val="0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66"/>
    <w:rPr>
      <w:rFonts w:ascii="Times New Roman" w:eastAsiaTheme="majorEastAsia" w:hAnsi="Times New Roman" w:cstheme="majorBidi"/>
      <w:b w:val="0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66"/>
    <w:rPr>
      <w:rFonts w:ascii="Times New Roman" w:eastAsiaTheme="majorEastAsia" w:hAnsi="Times New Roman" w:cstheme="majorBidi"/>
      <w:b w:val="0"/>
      <w:i w:val="0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8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66"/>
    <w:rPr>
      <w:rFonts w:asciiTheme="majorHAnsi" w:eastAsiaTheme="majorEastAsia" w:hAnsiTheme="majorHAnsi" w:cstheme="majorBidi"/>
      <w:b w:val="0"/>
      <w:i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66"/>
    <w:rPr>
      <w:rFonts w:ascii="Times New Roman" w:eastAsiaTheme="majorEastAsia" w:hAnsi="Times New Roman" w:cstheme="majorBidi"/>
      <w:b w:val="0"/>
      <w:i w:val="0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rsid w:val="00F8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66"/>
    <w:rPr>
      <w:rFonts w:ascii="Times New Roman" w:hAnsi="Times New Roman"/>
      <w:b w:val="0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link w:val="ListParagraphChar"/>
    <w:autoRedefine/>
    <w:qFormat/>
    <w:rsid w:val="00E447A1"/>
    <w:pPr>
      <w:numPr>
        <w:numId w:val="22"/>
      </w:numPr>
      <w:ind w:left="482" w:hanging="482"/>
    </w:pPr>
  </w:style>
  <w:style w:type="character" w:styleId="IntenseEmphasis">
    <w:name w:val="Intense Emphasis"/>
    <w:basedOn w:val="DefaultParagraphFont"/>
    <w:uiPriority w:val="21"/>
    <w:qFormat/>
    <w:rsid w:val="00F80A66"/>
    <w:rPr>
      <w:rFonts w:ascii="Times New Roman" w:hAnsi="Times New Roman"/>
      <w:b w:val="0"/>
      <w:i/>
      <w:iCs/>
      <w:color w:val="0F4761" w:themeColor="accent1" w:themeShade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66"/>
    <w:rPr>
      <w:rFonts w:ascii="Times New Roman" w:hAnsi="Times New Roman"/>
      <w:b w:val="0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80A66"/>
    <w:rPr>
      <w:rFonts w:ascii="Times New Roman" w:hAnsi="Times New Roman"/>
      <w:b/>
      <w:bCs/>
      <w:i w:val="0"/>
      <w:smallCaps/>
      <w:color w:val="0F4761" w:themeColor="accent1" w:themeShade="BF"/>
      <w:spacing w:val="5"/>
      <w:sz w:val="24"/>
    </w:rPr>
  </w:style>
  <w:style w:type="character" w:customStyle="1" w:styleId="VerbatimChar">
    <w:name w:val="Verbatim Char"/>
    <w:basedOn w:val="DefaultParagraphFont"/>
    <w:qFormat/>
    <w:rsid w:val="00F80A66"/>
    <w:rPr>
      <w:rFonts w:ascii="Consolas" w:hAnsi="Consolas"/>
      <w:b w:val="0"/>
      <w:i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96ABD"/>
    <w:rPr>
      <w:rFonts w:ascii="Times New Roman" w:hAnsi="Times New Roman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6A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6ABD"/>
    <w:rPr>
      <w:rFonts w:ascii="Times New Roman" w:hAnsi="Times New Roman"/>
      <w:b w:val="0"/>
      <w:i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ABD"/>
    <w:rPr>
      <w:rFonts w:ascii="Times New Roman" w:hAnsi="Times New Roman"/>
      <w:b/>
      <w:bCs/>
      <w:i w:val="0"/>
      <w:sz w:val="20"/>
      <w:szCs w:val="20"/>
    </w:rPr>
  </w:style>
  <w:style w:type="paragraph" w:styleId="Caption">
    <w:name w:val="caption"/>
    <w:basedOn w:val="Heading3"/>
    <w:next w:val="Normal"/>
    <w:autoRedefine/>
    <w:uiPriority w:val="35"/>
    <w:unhideWhenUsed/>
    <w:qFormat/>
    <w:rsid w:val="00EF6FCD"/>
  </w:style>
  <w:style w:type="paragraph" w:styleId="TableofFigures">
    <w:name w:val="table of figures"/>
    <w:basedOn w:val="Normal"/>
    <w:next w:val="Normal"/>
    <w:uiPriority w:val="99"/>
    <w:unhideWhenUsed/>
    <w:rsid w:val="00A077EC"/>
    <w:pPr>
      <w:spacing w:after="0"/>
    </w:pPr>
  </w:style>
  <w:style w:type="character" w:styleId="Hyperlink">
    <w:name w:val="Hyperlink"/>
    <w:basedOn w:val="DefaultParagraphFont"/>
    <w:unhideWhenUsed/>
    <w:qFormat/>
    <w:rsid w:val="00752430"/>
    <w:rPr>
      <w:rFonts w:ascii="Times New Roman" w:hAnsi="Times New Roman"/>
      <w:b w:val="0"/>
      <w:i w:val="0"/>
      <w:color w:val="auto"/>
      <w:sz w:val="24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B779C9"/>
    <w:pPr>
      <w:spacing w:after="0"/>
      <w:jc w:val="center"/>
    </w:pPr>
    <w:rPr>
      <w:rFonts w:cs="Times New Roman"/>
      <w:noProof/>
    </w:rPr>
  </w:style>
  <w:style w:type="character" w:customStyle="1" w:styleId="ListParagraphChar">
    <w:name w:val="List Paragraph Char"/>
    <w:basedOn w:val="DefaultParagraphFont"/>
    <w:link w:val="ListParagraph"/>
    <w:rsid w:val="00E447A1"/>
    <w:rPr>
      <w:rFonts w:ascii="Times New Roman" w:hAnsi="Times New Roman"/>
      <w:lang w:val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B779C9"/>
    <w:rPr>
      <w:rFonts w:ascii="Times New Roman" w:hAnsi="Times New Roman" w:cs="Times New Roman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autoRedefine/>
    <w:rsid w:val="00752430"/>
    <w:rPr>
      <w:rFonts w:cs="Times New Roman"/>
      <w:noProof/>
    </w:rPr>
  </w:style>
  <w:style w:type="character" w:customStyle="1" w:styleId="EndNoteBibliographyChar">
    <w:name w:val="EndNote Bibliography Char"/>
    <w:basedOn w:val="ListParagraphChar"/>
    <w:link w:val="EndNoteBibliography"/>
    <w:rsid w:val="00752430"/>
    <w:rPr>
      <w:rFonts w:ascii="Times New Roman" w:hAnsi="Times New Roman" w:cs="Times New Roman"/>
      <w:noProof/>
      <w:lang w:val="en-US"/>
    </w:rPr>
  </w:style>
  <w:style w:type="paragraph" w:styleId="Revision">
    <w:name w:val="Revision"/>
    <w:hidden/>
    <w:uiPriority w:val="99"/>
    <w:semiHidden/>
    <w:rsid w:val="004362E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410DF"/>
    <w:rPr>
      <w:rFonts w:ascii="Times New Roman" w:hAnsi="Times New Roman"/>
      <w:b w:val="0"/>
      <w:i w:val="0"/>
      <w:color w:val="605E5C"/>
      <w:sz w:val="24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4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281"/>
    <w:rPr>
      <w:rFonts w:ascii="Times New Roman" w:hAnsi="Times New Roman"/>
      <w:b w:val="0"/>
      <w:i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794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281"/>
    <w:rPr>
      <w:rFonts w:ascii="Times New Roman" w:hAnsi="Times New Roman"/>
      <w:b w:val="0"/>
      <w:i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ughnut/GitHub/standards_check/templates/pandoc/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F68FB3-9EB1-4D7D-AB61-65B9209B1047}">
  <we:reference id="wa200001482" version="1.0.5.0" store="en-US" storeType="OMEX"/>
  <we:alternateReferences>
    <we:reference id="WA200001482" version="1.0.5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F9B8F-248E-4A66-B364-CD0D34F14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reference.dotx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Mordaunt</dc:creator>
  <cp:keywords/>
  <dc:description/>
  <cp:lastModifiedBy>Dylan Mordaunt</cp:lastModifiedBy>
  <cp:revision>1</cp:revision>
  <dcterms:created xsi:type="dcterms:W3CDTF">2025-08-28T08:40:00Z</dcterms:created>
  <dcterms:modified xsi:type="dcterms:W3CDTF">2025-08-28T08:41:00Z</dcterms:modified>
</cp:coreProperties>
</file>